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29912" w14:textId="05D6D0D5" w:rsidR="00A10484" w:rsidRDefault="00633808">
      <w:pPr>
        <w:pStyle w:val="Title"/>
      </w:pPr>
      <w:proofErr w:type="spellStart"/>
      <w:r>
        <w:t>SaraResume</w:t>
      </w:r>
      <w:proofErr w:type="spellEnd"/>
    </w:p>
    <w:p w14:paraId="2D36EB48" w14:textId="0535AF81" w:rsidR="00855982" w:rsidRDefault="00344FEF" w:rsidP="00855982">
      <w:pPr>
        <w:pStyle w:val="Heading1"/>
      </w:pPr>
      <w:r>
        <w:t>Introduction</w:t>
      </w:r>
    </w:p>
    <w:p w14:paraId="373F83C3" w14:textId="2D28654C" w:rsidR="001C147A" w:rsidRDefault="00344FEF" w:rsidP="00344FEF">
      <w:r>
        <w:t xml:space="preserve">The web application name is </w:t>
      </w:r>
      <w:proofErr w:type="spellStart"/>
      <w:r>
        <w:t>saraResume</w:t>
      </w:r>
      <w:proofErr w:type="spellEnd"/>
      <w:r>
        <w:t xml:space="preserve">. </w:t>
      </w:r>
      <w:r w:rsidR="001C147A">
        <w:t>Objective of the</w:t>
      </w:r>
      <w:r>
        <w:t xml:space="preserve"> website </w:t>
      </w:r>
      <w:r w:rsidR="001C147A">
        <w:t>is</w:t>
      </w:r>
      <w:r>
        <w:t xml:space="preserve"> to display the qualification, skills and experience of the </w:t>
      </w:r>
      <w:r w:rsidR="001C147A">
        <w:t xml:space="preserve">job seeker. This website will help the viewers to understand the job-seeker skills in an easier view rather than going through the resume document. </w:t>
      </w:r>
    </w:p>
    <w:p w14:paraId="741E9263" w14:textId="1D7501C3" w:rsidR="001C147A" w:rsidRDefault="001C147A" w:rsidP="001C147A">
      <w:pPr>
        <w:pStyle w:val="ListParagraph"/>
        <w:numPr>
          <w:ilvl w:val="0"/>
          <w:numId w:val="30"/>
        </w:numPr>
        <w:spacing w:after="0" w:line="276" w:lineRule="auto"/>
        <w:rPr>
          <w:rFonts w:ascii="Calibri" w:eastAsia="Calibri" w:hAnsi="Calibri" w:cs="Times New Roman"/>
          <w:lang w:val="en-GB" w:eastAsia="en-US"/>
        </w:rPr>
      </w:pPr>
      <w:r w:rsidRPr="001C147A">
        <w:rPr>
          <w:rFonts w:ascii="Calibri" w:eastAsia="Calibri" w:hAnsi="Calibri" w:cs="Times New Roman"/>
          <w:lang w:val="en-GB" w:eastAsia="en-US"/>
        </w:rPr>
        <w:t xml:space="preserve">Benefits: Having a personal website makes job seeker more findable and stands out among the competitors. This is a key for establishing your personal brand and for highlighting your accomplishments. </w:t>
      </w:r>
    </w:p>
    <w:p w14:paraId="63CE2C88" w14:textId="77777777" w:rsidR="00EA46AD" w:rsidRDefault="001C147A" w:rsidP="001C147A">
      <w:pPr>
        <w:pStyle w:val="ListParagraph"/>
        <w:numPr>
          <w:ilvl w:val="0"/>
          <w:numId w:val="30"/>
        </w:numPr>
        <w:spacing w:after="0" w:line="276" w:lineRule="auto"/>
        <w:rPr>
          <w:rFonts w:ascii="Calibri" w:eastAsia="Calibri" w:hAnsi="Calibri" w:cs="Times New Roman"/>
          <w:lang w:val="en-GB" w:eastAsia="en-US"/>
        </w:rPr>
      </w:pPr>
      <w:r>
        <w:rPr>
          <w:rFonts w:ascii="Calibri" w:eastAsia="Calibri" w:hAnsi="Calibri" w:cs="Times New Roman"/>
          <w:lang w:val="en-GB" w:eastAsia="en-US"/>
        </w:rPr>
        <w:t xml:space="preserve">I believe the website created by me will add value to my resume and </w:t>
      </w:r>
      <w:r w:rsidR="00EA46AD">
        <w:rPr>
          <w:rFonts w:ascii="Calibri" w:eastAsia="Calibri" w:hAnsi="Calibri" w:cs="Times New Roman"/>
          <w:lang w:val="en-GB" w:eastAsia="en-US"/>
        </w:rPr>
        <w:t>helps to create a confidence over me to the recruiters.</w:t>
      </w:r>
    </w:p>
    <w:p w14:paraId="3CBF9876" w14:textId="3AB491D3" w:rsidR="00EA46AD" w:rsidRDefault="00EA46AD" w:rsidP="00EA46AD">
      <w:pPr>
        <w:pStyle w:val="Heading1"/>
      </w:pPr>
      <w:r>
        <w:t>Design and Implementation</w:t>
      </w:r>
    </w:p>
    <w:p w14:paraId="60396B66" w14:textId="37BB8A5A" w:rsidR="00A202BC" w:rsidRDefault="00A202BC" w:rsidP="00A202BC">
      <w:pPr>
        <w:spacing w:line="240" w:lineRule="auto"/>
      </w:pPr>
      <w:r>
        <w:t xml:space="preserve">The website </w:t>
      </w:r>
      <w:proofErr w:type="gramStart"/>
      <w:r>
        <w:t>have</w:t>
      </w:r>
      <w:proofErr w:type="gramEnd"/>
      <w:r>
        <w:t xml:space="preserve"> 4 pages/modules and a navigation bar in the top to navigate through the pages.</w:t>
      </w:r>
    </w:p>
    <w:p w14:paraId="076BC13D" w14:textId="658A5D75" w:rsidR="00A202BC" w:rsidRDefault="00A202BC" w:rsidP="00A202BC">
      <w:pPr>
        <w:pStyle w:val="ListParagraph"/>
        <w:numPr>
          <w:ilvl w:val="0"/>
          <w:numId w:val="32"/>
        </w:numPr>
        <w:spacing w:line="240" w:lineRule="auto"/>
      </w:pPr>
      <w:r>
        <w:t xml:space="preserve">About </w:t>
      </w:r>
      <w:proofErr w:type="gramStart"/>
      <w:r>
        <w:t>Me :</w:t>
      </w:r>
      <w:proofErr w:type="gramEnd"/>
      <w:r>
        <w:t xml:space="preserve"> The page displays a brief introduction about the job seeker.</w:t>
      </w:r>
    </w:p>
    <w:p w14:paraId="58A3C165" w14:textId="714392DC" w:rsidR="00A202BC" w:rsidRDefault="00A202BC" w:rsidP="00A202BC">
      <w:pPr>
        <w:pStyle w:val="ListParagraph"/>
        <w:numPr>
          <w:ilvl w:val="0"/>
          <w:numId w:val="32"/>
        </w:numPr>
        <w:spacing w:line="240" w:lineRule="auto"/>
      </w:pPr>
      <w:r>
        <w:t>Portfolio: The page displays the career experience and skills of the job seeker.</w:t>
      </w:r>
    </w:p>
    <w:p w14:paraId="22F4FFE3" w14:textId="0E263C27" w:rsidR="00A202BC" w:rsidRDefault="00A202BC" w:rsidP="00A202BC">
      <w:pPr>
        <w:pStyle w:val="ListParagraph"/>
        <w:numPr>
          <w:ilvl w:val="0"/>
          <w:numId w:val="32"/>
        </w:numPr>
        <w:spacing w:line="240" w:lineRule="auto"/>
      </w:pPr>
      <w:r>
        <w:t xml:space="preserve">Resume: The page displays the resume in PDF format with </w:t>
      </w:r>
      <w:proofErr w:type="gramStart"/>
      <w:r>
        <w:t>an</w:t>
      </w:r>
      <w:proofErr w:type="gramEnd"/>
      <w:r>
        <w:t xml:space="preserve"> download option.</w:t>
      </w:r>
    </w:p>
    <w:p w14:paraId="4D213375" w14:textId="6484CA9D" w:rsidR="00A202BC" w:rsidRDefault="00A202BC" w:rsidP="00A202BC">
      <w:pPr>
        <w:pStyle w:val="ListParagraph"/>
        <w:numPr>
          <w:ilvl w:val="0"/>
          <w:numId w:val="32"/>
        </w:numPr>
        <w:spacing w:line="240" w:lineRule="auto"/>
      </w:pPr>
      <w:r>
        <w:t>Contact Me: The page displays the social media links of the jobseeker and a form to post feedback or message as an email to the jobseeker.</w:t>
      </w:r>
    </w:p>
    <w:p w14:paraId="1B40DFD9" w14:textId="11DA6BF8" w:rsidR="00A202BC" w:rsidRDefault="00A202BC" w:rsidP="00A202BC">
      <w:pPr>
        <w:spacing w:line="240" w:lineRule="auto"/>
        <w:rPr>
          <w:b/>
          <w:sz w:val="24"/>
          <w:szCs w:val="24"/>
        </w:rPr>
      </w:pPr>
      <w:r w:rsidRPr="00A202BC">
        <w:rPr>
          <w:b/>
          <w:sz w:val="24"/>
          <w:szCs w:val="24"/>
        </w:rPr>
        <w:t xml:space="preserve">Implementation: </w:t>
      </w:r>
    </w:p>
    <w:p w14:paraId="036CB9CD" w14:textId="723D8B3A" w:rsidR="00123B49" w:rsidRPr="00123B49" w:rsidRDefault="00123B49" w:rsidP="00A202BC">
      <w:pPr>
        <w:spacing w:line="240" w:lineRule="auto"/>
      </w:pPr>
      <w:r w:rsidRPr="00123B49">
        <w:t>The we</w:t>
      </w:r>
      <w:r>
        <w:t xml:space="preserve">bsite is created with </w:t>
      </w:r>
    </w:p>
    <w:p w14:paraId="335EC384" w14:textId="6C60382B" w:rsidR="00123B49" w:rsidRDefault="00A202BC" w:rsidP="00E64E1E">
      <w:pPr>
        <w:pStyle w:val="ListParagraph"/>
        <w:numPr>
          <w:ilvl w:val="0"/>
          <w:numId w:val="35"/>
        </w:numPr>
        <w:spacing w:line="240" w:lineRule="auto"/>
      </w:pPr>
      <w:r>
        <w:t>The application have 4 components for the appropriate pages</w:t>
      </w:r>
      <w:r w:rsidR="00123B49">
        <w:t xml:space="preserve">, </w:t>
      </w:r>
      <w:proofErr w:type="spellStart"/>
      <w:r w:rsidR="00123B49">
        <w:t>About.component</w:t>
      </w:r>
      <w:proofErr w:type="spellEnd"/>
      <w:r w:rsidR="00123B49">
        <w:t xml:space="preserve">, </w:t>
      </w:r>
      <w:proofErr w:type="spellStart"/>
      <w:proofErr w:type="gramStart"/>
      <w:r w:rsidR="00123B49">
        <w:t>portfolio.component</w:t>
      </w:r>
      <w:proofErr w:type="spellEnd"/>
      <w:proofErr w:type="gramEnd"/>
      <w:r w:rsidR="00123B49">
        <w:t xml:space="preserve">, </w:t>
      </w:r>
      <w:proofErr w:type="spellStart"/>
      <w:r w:rsidR="00123B49">
        <w:t>resume.component</w:t>
      </w:r>
      <w:proofErr w:type="spellEnd"/>
      <w:r w:rsidR="00123B49">
        <w:t xml:space="preserve">, </w:t>
      </w:r>
      <w:proofErr w:type="spellStart"/>
      <w:r w:rsidR="00123B49">
        <w:t>contact.component</w:t>
      </w:r>
      <w:proofErr w:type="spellEnd"/>
      <w:r w:rsidR="00123B49">
        <w:t xml:space="preserve"> </w:t>
      </w:r>
    </w:p>
    <w:p w14:paraId="11A3C38C" w14:textId="52919AC4" w:rsidR="00123B49" w:rsidRDefault="00123B49" w:rsidP="00E64E1E">
      <w:pPr>
        <w:pStyle w:val="ListParagraph"/>
        <w:spacing w:line="240" w:lineRule="auto"/>
      </w:pPr>
    </w:p>
    <w:p w14:paraId="5F0D7D14" w14:textId="195CB984" w:rsidR="00123B49" w:rsidRDefault="00123B49" w:rsidP="00E64E1E">
      <w:pPr>
        <w:pStyle w:val="ListParagraph"/>
        <w:numPr>
          <w:ilvl w:val="0"/>
          <w:numId w:val="35"/>
        </w:numPr>
        <w:spacing w:line="240" w:lineRule="auto"/>
      </w:pPr>
      <w:r>
        <w:t xml:space="preserve">Added 2 more components for header and footer, </w:t>
      </w:r>
      <w:proofErr w:type="spellStart"/>
      <w:r>
        <w:t>Header.componet</w:t>
      </w:r>
      <w:proofErr w:type="spellEnd"/>
      <w:r>
        <w:t xml:space="preserve"> and </w:t>
      </w:r>
      <w:proofErr w:type="spellStart"/>
      <w:proofErr w:type="gramStart"/>
      <w:r>
        <w:t>footer.component</w:t>
      </w:r>
      <w:proofErr w:type="spellEnd"/>
      <w:proofErr w:type="gramEnd"/>
    </w:p>
    <w:p w14:paraId="3211C9A5" w14:textId="77777777" w:rsidR="00123B49" w:rsidRDefault="00123B49" w:rsidP="00E64E1E">
      <w:pPr>
        <w:pStyle w:val="ListParagraph"/>
        <w:spacing w:line="240" w:lineRule="auto"/>
      </w:pPr>
    </w:p>
    <w:p w14:paraId="1545CE8E" w14:textId="41833FFA" w:rsidR="00123B49" w:rsidRDefault="00123B49" w:rsidP="00E64E1E">
      <w:pPr>
        <w:pStyle w:val="ListParagraph"/>
        <w:numPr>
          <w:ilvl w:val="0"/>
          <w:numId w:val="35"/>
        </w:numPr>
        <w:spacing w:line="240" w:lineRule="auto"/>
      </w:pPr>
      <w:proofErr w:type="spellStart"/>
      <w:r>
        <w:t>Routes.ts</w:t>
      </w:r>
      <w:proofErr w:type="spellEnd"/>
      <w:r>
        <w:t xml:space="preserve"> file which handles the routing in the navigation </w:t>
      </w:r>
      <w:proofErr w:type="gramStart"/>
      <w:r>
        <w:t>bar(</w:t>
      </w:r>
      <w:proofErr w:type="gramEnd"/>
      <w:r>
        <w:t>header component)</w:t>
      </w:r>
    </w:p>
    <w:p w14:paraId="492A9F98" w14:textId="77777777" w:rsidR="00123B49" w:rsidRDefault="00123B49" w:rsidP="00E64E1E">
      <w:pPr>
        <w:pStyle w:val="ListParagraph"/>
        <w:spacing w:line="240" w:lineRule="auto"/>
      </w:pPr>
    </w:p>
    <w:p w14:paraId="633A2858" w14:textId="68F16671" w:rsidR="00123B49" w:rsidRDefault="00123B49" w:rsidP="00E64E1E">
      <w:pPr>
        <w:pStyle w:val="ListParagraph"/>
        <w:numPr>
          <w:ilvl w:val="0"/>
          <w:numId w:val="35"/>
        </w:numPr>
        <w:spacing w:line="240" w:lineRule="auto"/>
      </w:pPr>
      <w:r>
        <w:t>Content for the about page and portfolio page is rendered from the</w:t>
      </w:r>
      <w:r w:rsidR="00E53BD4">
        <w:t xml:space="preserve"> </w:t>
      </w:r>
      <w:r w:rsidR="005B680D">
        <w:t xml:space="preserve">typescript </w:t>
      </w:r>
      <w:r w:rsidR="00E53BD4">
        <w:t xml:space="preserve">file </w:t>
      </w:r>
      <w:r>
        <w:t>using a service</w:t>
      </w:r>
      <w:r w:rsidR="00E53BD4">
        <w:t xml:space="preserve"> at </w:t>
      </w:r>
      <w:proofErr w:type="gramStart"/>
      <w:r w:rsidR="00E53BD4">
        <w:t>client side</w:t>
      </w:r>
      <w:proofErr w:type="gramEnd"/>
      <w:r w:rsidR="00E53BD4">
        <w:t xml:space="preserve"> angular application</w:t>
      </w:r>
      <w:r>
        <w:t>.</w:t>
      </w:r>
    </w:p>
    <w:p w14:paraId="7A65685B" w14:textId="77777777" w:rsidR="00123B49" w:rsidRDefault="00123B49" w:rsidP="00E64E1E">
      <w:pPr>
        <w:pStyle w:val="ListParagraph"/>
        <w:spacing w:line="240" w:lineRule="auto"/>
      </w:pPr>
    </w:p>
    <w:p w14:paraId="4FB55407" w14:textId="000DEDA7" w:rsidR="00123B49" w:rsidRDefault="00123B49" w:rsidP="00E64E1E">
      <w:pPr>
        <w:pStyle w:val="ListParagraph"/>
        <w:numPr>
          <w:ilvl w:val="0"/>
          <w:numId w:val="35"/>
        </w:numPr>
        <w:spacing w:line="240" w:lineRule="auto"/>
      </w:pPr>
      <w:r>
        <w:t xml:space="preserve">Email function for contact page is done with node.js API which runs in the express server. The </w:t>
      </w:r>
      <w:r w:rsidR="00E53BD4">
        <w:t>API</w:t>
      </w:r>
      <w:r>
        <w:t xml:space="preserve"> is called through </w:t>
      </w:r>
      <w:proofErr w:type="gramStart"/>
      <w:r>
        <w:t>an</w:t>
      </w:r>
      <w:proofErr w:type="gramEnd"/>
      <w:r>
        <w:t xml:space="preserve"> service from the</w:t>
      </w:r>
      <w:r w:rsidR="00E53BD4">
        <w:t xml:space="preserve"> client side</w:t>
      </w:r>
      <w:r>
        <w:t xml:space="preserve"> angular application.</w:t>
      </w:r>
    </w:p>
    <w:p w14:paraId="38AF7414" w14:textId="77777777" w:rsidR="000D7801" w:rsidRDefault="000D7801" w:rsidP="00E64E1E">
      <w:pPr>
        <w:pStyle w:val="ListParagraph"/>
        <w:spacing w:line="240" w:lineRule="auto"/>
      </w:pPr>
    </w:p>
    <w:p w14:paraId="3162DC70" w14:textId="0FF3FBAF" w:rsidR="000D7801" w:rsidRDefault="000D7801" w:rsidP="00E64E1E">
      <w:pPr>
        <w:pStyle w:val="ListParagraph"/>
        <w:numPr>
          <w:ilvl w:val="0"/>
          <w:numId w:val="35"/>
        </w:numPr>
        <w:spacing w:line="240" w:lineRule="auto"/>
      </w:pPr>
      <w:r>
        <w:t>The application made as responsive website which fits in different width devices from mobile to large desktop.</w:t>
      </w:r>
    </w:p>
    <w:p w14:paraId="2B17B235" w14:textId="77777777" w:rsidR="005B680D" w:rsidRDefault="005B680D" w:rsidP="00E64E1E">
      <w:pPr>
        <w:pStyle w:val="ListParagraph"/>
        <w:spacing w:line="240" w:lineRule="auto"/>
      </w:pPr>
    </w:p>
    <w:p w14:paraId="1E0B1B01" w14:textId="2FF2A73F" w:rsidR="005B680D" w:rsidRDefault="005B680D" w:rsidP="00E64E1E">
      <w:pPr>
        <w:pStyle w:val="ListParagraph"/>
        <w:numPr>
          <w:ilvl w:val="0"/>
          <w:numId w:val="35"/>
        </w:numPr>
        <w:spacing w:line="240" w:lineRule="auto"/>
      </w:pPr>
      <w:r>
        <w:lastRenderedPageBreak/>
        <w:t xml:space="preserve">The </w:t>
      </w:r>
      <w:proofErr w:type="gramStart"/>
      <w:r>
        <w:t>client side</w:t>
      </w:r>
      <w:proofErr w:type="gramEnd"/>
      <w:r>
        <w:t xml:space="preserve"> angular application is build and the static files are included to the node.js express server. The final application is rendered through the express server.</w:t>
      </w:r>
    </w:p>
    <w:p w14:paraId="1DE75388" w14:textId="1B393052" w:rsidR="00BC0C9B" w:rsidRDefault="007F11F4" w:rsidP="00E64E1E">
      <w:pPr>
        <w:rPr>
          <w:b/>
        </w:rPr>
      </w:pPr>
      <w:r>
        <w:rPr>
          <w:b/>
          <w:sz w:val="24"/>
          <w:szCs w:val="24"/>
        </w:rPr>
        <w:t xml:space="preserve">     </w:t>
      </w:r>
      <w:r w:rsidR="005105E8">
        <w:rPr>
          <w:b/>
          <w:sz w:val="24"/>
          <w:szCs w:val="24"/>
        </w:rPr>
        <w:t xml:space="preserve">Libraries and </w:t>
      </w:r>
      <w:r>
        <w:rPr>
          <w:b/>
          <w:sz w:val="24"/>
          <w:szCs w:val="24"/>
        </w:rPr>
        <w:t xml:space="preserve">Modules </w:t>
      </w:r>
      <w:r w:rsidR="00531E45" w:rsidRPr="007F11F4">
        <w:rPr>
          <w:b/>
          <w:sz w:val="24"/>
          <w:szCs w:val="24"/>
        </w:rPr>
        <w:t>Used in the application:</w:t>
      </w:r>
    </w:p>
    <w:p w14:paraId="1402E5DF" w14:textId="01E2CBA9" w:rsidR="00BC0C9B" w:rsidRPr="00BC0C9B" w:rsidRDefault="00BC0C9B" w:rsidP="00531E45">
      <w:pPr>
        <w:pStyle w:val="ListParagraph"/>
      </w:pPr>
      <w:r>
        <w:t>Apart from common modules in the application like Browsermodule, ngmodule</w:t>
      </w:r>
      <w:r w:rsidR="002F6923">
        <w:t xml:space="preserve">, </w:t>
      </w:r>
      <w:proofErr w:type="spellStart"/>
      <w:r w:rsidR="002F6923">
        <w:t>flexlayout</w:t>
      </w:r>
      <w:proofErr w:type="spellEnd"/>
      <w:r>
        <w:t xml:space="preserve"> I have given description for few modules which I find it unique,</w:t>
      </w:r>
    </w:p>
    <w:p w14:paraId="492FA30B" w14:textId="438EB26A" w:rsidR="00531E45" w:rsidRDefault="00531E45" w:rsidP="00531E45">
      <w:pPr>
        <w:pStyle w:val="ListParagraph"/>
        <w:rPr>
          <w:b/>
        </w:rPr>
      </w:pPr>
    </w:p>
    <w:p w14:paraId="545F690B" w14:textId="0D59A2BE" w:rsidR="00531E45" w:rsidRPr="00BC0C9B" w:rsidRDefault="00BC0C9B" w:rsidP="00BC0C9B">
      <w:pPr>
        <w:pStyle w:val="ListParagraph"/>
        <w:numPr>
          <w:ilvl w:val="0"/>
          <w:numId w:val="36"/>
        </w:numPr>
      </w:pPr>
      <w:r w:rsidRPr="007F11F4">
        <w:rPr>
          <w:i/>
        </w:rPr>
        <w:t>Material tool bar</w:t>
      </w:r>
      <w:r>
        <w:t xml:space="preserve"> </w:t>
      </w:r>
      <w:proofErr w:type="gramStart"/>
      <w:r>
        <w:t>Module :</w:t>
      </w:r>
      <w:proofErr w:type="gramEnd"/>
      <w:r>
        <w:t xml:space="preserve"> This module is used for setting up the navigation links in the header.</w:t>
      </w:r>
    </w:p>
    <w:p w14:paraId="7B2651D0" w14:textId="1822E2A0" w:rsidR="00BC0C9B" w:rsidRDefault="00BC0C9B" w:rsidP="00BC0C9B">
      <w:pPr>
        <w:pStyle w:val="ListParagraph"/>
        <w:numPr>
          <w:ilvl w:val="0"/>
          <w:numId w:val="36"/>
        </w:numPr>
      </w:pPr>
      <w:r w:rsidRPr="007F11F4">
        <w:rPr>
          <w:i/>
        </w:rPr>
        <w:t>PDF viewer</w:t>
      </w:r>
      <w:r>
        <w:t xml:space="preserve"> </w:t>
      </w:r>
      <w:proofErr w:type="gramStart"/>
      <w:r>
        <w:t>Module :</w:t>
      </w:r>
      <w:proofErr w:type="gramEnd"/>
      <w:r>
        <w:t xml:space="preserve"> This module is used for displaying the resume in PDF format.</w:t>
      </w:r>
    </w:p>
    <w:p w14:paraId="0D5CDFCE" w14:textId="0EB16DAB" w:rsidR="00BC0C9B" w:rsidRDefault="00BC0C9B" w:rsidP="00BC0C9B">
      <w:pPr>
        <w:pStyle w:val="ListParagraph"/>
        <w:numPr>
          <w:ilvl w:val="0"/>
          <w:numId w:val="36"/>
        </w:numPr>
      </w:pPr>
      <w:r w:rsidRPr="007F11F4">
        <w:rPr>
          <w:i/>
        </w:rPr>
        <w:t>Material Expansion</w:t>
      </w:r>
      <w:r>
        <w:t xml:space="preserve"> Module: This module is used in the portfolio page for displaying the project works with panel view.</w:t>
      </w:r>
    </w:p>
    <w:p w14:paraId="6B7599F2" w14:textId="46242CD5" w:rsidR="00BC0C9B" w:rsidRDefault="00BC0C9B" w:rsidP="00BC0C9B">
      <w:pPr>
        <w:pStyle w:val="ListParagraph"/>
        <w:numPr>
          <w:ilvl w:val="0"/>
          <w:numId w:val="36"/>
        </w:numPr>
      </w:pPr>
      <w:r w:rsidRPr="007F11F4">
        <w:rPr>
          <w:i/>
        </w:rPr>
        <w:t>Material Forms and Reactive forms</w:t>
      </w:r>
      <w:r>
        <w:t xml:space="preserve"> Module: This module is used in the contact page Email sending form.</w:t>
      </w:r>
    </w:p>
    <w:p w14:paraId="74D8D047" w14:textId="74ABC784" w:rsidR="00BC0C9B" w:rsidRDefault="00BC0C9B" w:rsidP="00BC0C9B">
      <w:pPr>
        <w:pStyle w:val="ListParagraph"/>
        <w:numPr>
          <w:ilvl w:val="0"/>
          <w:numId w:val="36"/>
        </w:numPr>
      </w:pPr>
      <w:r w:rsidRPr="007F11F4">
        <w:rPr>
          <w:i/>
        </w:rPr>
        <w:t>Material Spinner</w:t>
      </w:r>
      <w:r>
        <w:t xml:space="preserve"> Module: This is used to display the mail sending message to the user when the email submit button is clicked.</w:t>
      </w:r>
    </w:p>
    <w:p w14:paraId="7D120AD6" w14:textId="643E87FD" w:rsidR="002F6923" w:rsidRDefault="002F6923" w:rsidP="00BC0C9B">
      <w:pPr>
        <w:pStyle w:val="ListParagraph"/>
        <w:numPr>
          <w:ilvl w:val="0"/>
          <w:numId w:val="36"/>
        </w:numPr>
      </w:pPr>
      <w:r>
        <w:rPr>
          <w:i/>
        </w:rPr>
        <w:t xml:space="preserve">Material Tabs </w:t>
      </w:r>
      <w:r>
        <w:t>Module: This module is used in the contact page to display the email and social media links separately. (just used for an attraction)</w:t>
      </w:r>
    </w:p>
    <w:p w14:paraId="4DF3D69E" w14:textId="39F4B3F2" w:rsidR="00A33657" w:rsidRDefault="00A33657" w:rsidP="00BC0C9B">
      <w:pPr>
        <w:pStyle w:val="ListParagraph"/>
        <w:numPr>
          <w:ilvl w:val="0"/>
          <w:numId w:val="36"/>
        </w:numPr>
      </w:pPr>
      <w:r>
        <w:rPr>
          <w:i/>
        </w:rPr>
        <w:t xml:space="preserve">Application Routing </w:t>
      </w:r>
      <w:r w:rsidRPr="005105E8">
        <w:t>Module</w:t>
      </w:r>
      <w:r>
        <w:rPr>
          <w:i/>
        </w:rPr>
        <w:t xml:space="preserve">: </w:t>
      </w:r>
      <w:r w:rsidR="005105E8">
        <w:t>This module is used to handle the page routes in the navigation link.</w:t>
      </w:r>
    </w:p>
    <w:p w14:paraId="7BA81A2F" w14:textId="3CACA52B" w:rsidR="001A1D5D" w:rsidRDefault="001A1D5D" w:rsidP="00BC0C9B">
      <w:pPr>
        <w:pStyle w:val="ListParagraph"/>
        <w:numPr>
          <w:ilvl w:val="0"/>
          <w:numId w:val="36"/>
        </w:numPr>
      </w:pPr>
      <w:proofErr w:type="spellStart"/>
      <w:r>
        <w:rPr>
          <w:i/>
        </w:rPr>
        <w:t>Nodemailer</w:t>
      </w:r>
      <w:proofErr w:type="spellEnd"/>
      <w:r>
        <w:rPr>
          <w:i/>
        </w:rPr>
        <w:t xml:space="preserve"> </w:t>
      </w:r>
      <w:r w:rsidRPr="001A1D5D">
        <w:t>Module</w:t>
      </w:r>
      <w:r>
        <w:t xml:space="preserve">: This module is added at the node.js </w:t>
      </w:r>
      <w:proofErr w:type="spellStart"/>
      <w:r>
        <w:t>api</w:t>
      </w:r>
      <w:proofErr w:type="spellEnd"/>
      <w:r>
        <w:t xml:space="preserve"> for sending email.</w:t>
      </w:r>
    </w:p>
    <w:p w14:paraId="4649454D" w14:textId="62F84FB9" w:rsidR="001A1D5D" w:rsidRDefault="001A1D5D" w:rsidP="00BC0C9B">
      <w:pPr>
        <w:pStyle w:val="ListParagraph"/>
        <w:numPr>
          <w:ilvl w:val="0"/>
          <w:numId w:val="36"/>
        </w:numPr>
      </w:pPr>
      <w:r>
        <w:rPr>
          <w:i/>
        </w:rPr>
        <w:t xml:space="preserve">Node-static </w:t>
      </w:r>
      <w:r w:rsidRPr="001A1D5D">
        <w:t>Module: This module is used to render the angular static page from the node.js.</w:t>
      </w:r>
    </w:p>
    <w:p w14:paraId="772EE8CC" w14:textId="6DC532FE" w:rsidR="00A05BC6" w:rsidRDefault="00A05BC6" w:rsidP="00A05BC6">
      <w:pPr>
        <w:pStyle w:val="ListParagraph"/>
        <w:numPr>
          <w:ilvl w:val="0"/>
          <w:numId w:val="36"/>
        </w:numPr>
      </w:pPr>
      <w:r w:rsidRPr="00A05BC6">
        <w:rPr>
          <w:i/>
        </w:rPr>
        <w:t>ng2-pdf-viewer</w:t>
      </w:r>
      <w:r>
        <w:t xml:space="preserve"> for displaying the resume in pdf format.</w:t>
      </w:r>
    </w:p>
    <w:p w14:paraId="414225CC" w14:textId="29D5ACC2" w:rsidR="00A96DB9" w:rsidRDefault="00A96DB9" w:rsidP="00A05BC6">
      <w:pPr>
        <w:pStyle w:val="ListParagraph"/>
        <w:numPr>
          <w:ilvl w:val="0"/>
          <w:numId w:val="36"/>
        </w:numPr>
      </w:pPr>
      <w:proofErr w:type="spellStart"/>
      <w:r w:rsidRPr="006116CD">
        <w:t>Rxjs</w:t>
      </w:r>
      <w:proofErr w:type="spellEnd"/>
      <w:r>
        <w:t xml:space="preserve"> library for using observables during asynchronous function calls</w:t>
      </w:r>
    </w:p>
    <w:p w14:paraId="2F578728" w14:textId="7CDF2C1A" w:rsidR="00972FC4" w:rsidRDefault="00972FC4" w:rsidP="00972FC4">
      <w:pPr>
        <w:rPr>
          <w:rStyle w:val="Hyperlink"/>
        </w:rPr>
      </w:pPr>
      <w:r w:rsidRPr="00E64E1E">
        <w:rPr>
          <w:b/>
        </w:rPr>
        <w:t>Website link:</w:t>
      </w:r>
      <w:r>
        <w:t xml:space="preserve"> </w:t>
      </w:r>
      <w:hyperlink r:id="rId10" w:history="1">
        <w:r w:rsidRPr="00BD4432">
          <w:rPr>
            <w:rStyle w:val="Hyperlink"/>
          </w:rPr>
          <w:t>https://sararesume.azurewebsites.net/about</w:t>
        </w:r>
      </w:hyperlink>
    </w:p>
    <w:p w14:paraId="18ABEC4B" w14:textId="31192E3D" w:rsidR="00E64E1E" w:rsidRDefault="00E64E1E" w:rsidP="00972FC4">
      <w:r>
        <w:t>Screenshot:1</w:t>
      </w:r>
    </w:p>
    <w:p w14:paraId="45BBFEA1" w14:textId="0922C9EC" w:rsidR="00AE63CD" w:rsidRDefault="00AE63CD" w:rsidP="00AE63CD">
      <w:r>
        <w:rPr>
          <w:noProof/>
        </w:rPr>
        <w:drawing>
          <wp:inline distT="0" distB="0" distL="0" distR="0" wp14:anchorId="283E098E" wp14:editId="78D8E499">
            <wp:extent cx="5920740" cy="2613660"/>
            <wp:effectExtent l="19050" t="19050" r="228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5" t="11676" b="9788"/>
                    <a:stretch/>
                  </pic:blipFill>
                  <pic:spPr bwMode="auto">
                    <a:xfrm>
                      <a:off x="0" y="0"/>
                      <a:ext cx="5920740" cy="26136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91CCF" w14:textId="615C1333" w:rsidR="00AE63CD" w:rsidRDefault="00AE63CD" w:rsidP="00AE63CD"/>
    <w:p w14:paraId="7BFA42A3" w14:textId="15FDB46B" w:rsidR="00AE63CD" w:rsidRDefault="00E64E1E" w:rsidP="00AE63CD">
      <w:r>
        <w:lastRenderedPageBreak/>
        <w:t>Screenshot:2</w:t>
      </w:r>
    </w:p>
    <w:p w14:paraId="70C86F55" w14:textId="542637E1" w:rsidR="00BC0C9B" w:rsidRPr="00BC0C9B" w:rsidRDefault="00972FC4" w:rsidP="00E64E1E">
      <w:r>
        <w:rPr>
          <w:noProof/>
        </w:rPr>
        <w:drawing>
          <wp:inline distT="0" distB="0" distL="0" distR="0" wp14:anchorId="609528FE" wp14:editId="5C03A60F">
            <wp:extent cx="5943600" cy="25755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535" b="10427"/>
                    <a:stretch/>
                  </pic:blipFill>
                  <pic:spPr bwMode="auto">
                    <a:xfrm>
                      <a:off x="0" y="0"/>
                      <a:ext cx="5943600" cy="2575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842020" w14:textId="3EFE354C" w:rsidR="00531E45" w:rsidRDefault="00531E45" w:rsidP="00531E45">
      <w:pPr>
        <w:pStyle w:val="ListParagraph"/>
      </w:pPr>
    </w:p>
    <w:p w14:paraId="0F4B13E0" w14:textId="40FF3C38" w:rsidR="00972FC4" w:rsidRDefault="00972FC4" w:rsidP="00531E45">
      <w:pPr>
        <w:pStyle w:val="ListParagraph"/>
      </w:pPr>
    </w:p>
    <w:p w14:paraId="1AB617E6" w14:textId="324B271E" w:rsidR="00E64E1E" w:rsidRDefault="00E64E1E" w:rsidP="00531E45">
      <w:pPr>
        <w:pStyle w:val="ListParagraph"/>
      </w:pPr>
      <w:r>
        <w:t>Screenshot:3</w:t>
      </w:r>
    </w:p>
    <w:p w14:paraId="12EB9703" w14:textId="77777777" w:rsidR="00E64E1E" w:rsidRDefault="00E64E1E" w:rsidP="00531E45">
      <w:pPr>
        <w:pStyle w:val="ListParagraph"/>
        <w:rPr>
          <w:noProof/>
        </w:rPr>
      </w:pPr>
    </w:p>
    <w:p w14:paraId="75D652D0" w14:textId="42E1FD50" w:rsidR="00972FC4" w:rsidRDefault="00E64E1E" w:rsidP="00531E45">
      <w:pPr>
        <w:pStyle w:val="ListParagraph"/>
        <w:rPr>
          <w:noProof/>
        </w:rPr>
      </w:pPr>
      <w:r>
        <w:rPr>
          <w:noProof/>
        </w:rPr>
        <w:drawing>
          <wp:inline distT="0" distB="0" distL="0" distR="0" wp14:anchorId="353D2DCD" wp14:editId="4CBE91CE">
            <wp:extent cx="5943600" cy="2590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08" b="10199"/>
                    <a:stretch/>
                  </pic:blipFill>
                  <pic:spPr bwMode="auto">
                    <a:xfrm>
                      <a:off x="0" y="0"/>
                      <a:ext cx="5943600"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BFCC30" w14:textId="43093D61" w:rsidR="00E64E1E" w:rsidRPr="00E64E1E" w:rsidRDefault="00E64E1E" w:rsidP="00E64E1E"/>
    <w:p w14:paraId="54849A76" w14:textId="7E26941A" w:rsidR="00E64E1E" w:rsidRPr="00E64E1E" w:rsidRDefault="00E64E1E" w:rsidP="00E64E1E"/>
    <w:p w14:paraId="290CB796" w14:textId="67EBBEFF" w:rsidR="00E64E1E" w:rsidRDefault="00E64E1E" w:rsidP="00E64E1E">
      <w:pPr>
        <w:rPr>
          <w:noProof/>
        </w:rPr>
      </w:pPr>
    </w:p>
    <w:p w14:paraId="5A0B1DBE" w14:textId="27D5640F" w:rsidR="00E64E1E" w:rsidRDefault="00E64E1E" w:rsidP="00E64E1E">
      <w:pPr>
        <w:tabs>
          <w:tab w:val="left" w:pos="3588"/>
        </w:tabs>
      </w:pPr>
      <w:r>
        <w:tab/>
      </w:r>
    </w:p>
    <w:p w14:paraId="406C5FCD" w14:textId="18A418D6" w:rsidR="00E64E1E" w:rsidRDefault="00E64E1E" w:rsidP="00E64E1E">
      <w:pPr>
        <w:tabs>
          <w:tab w:val="left" w:pos="3588"/>
        </w:tabs>
      </w:pPr>
    </w:p>
    <w:p w14:paraId="6DFADFB1" w14:textId="508F240F" w:rsidR="00E64E1E" w:rsidRDefault="00E64E1E" w:rsidP="00E64E1E">
      <w:pPr>
        <w:tabs>
          <w:tab w:val="left" w:pos="3588"/>
        </w:tabs>
      </w:pPr>
    </w:p>
    <w:p w14:paraId="4410B8D2" w14:textId="2B8533A1" w:rsidR="00E64E1E" w:rsidRPr="00E64E1E" w:rsidRDefault="00E64E1E" w:rsidP="00E64E1E">
      <w:pPr>
        <w:tabs>
          <w:tab w:val="left" w:pos="3588"/>
        </w:tabs>
      </w:pPr>
      <w:r>
        <w:lastRenderedPageBreak/>
        <w:t>Screenshot:4</w:t>
      </w:r>
    </w:p>
    <w:p w14:paraId="3EEF5B51" w14:textId="06AD56A7" w:rsidR="00972FC4" w:rsidRPr="00BC0C9B" w:rsidRDefault="00972FC4" w:rsidP="00531E45">
      <w:pPr>
        <w:pStyle w:val="ListParagraph"/>
      </w:pPr>
      <w:r>
        <w:rPr>
          <w:noProof/>
        </w:rPr>
        <w:drawing>
          <wp:inline distT="0" distB="0" distL="0" distR="0" wp14:anchorId="2BFD7606" wp14:editId="63EB5F61">
            <wp:extent cx="5943600" cy="2560320"/>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308" b="11110"/>
                    <a:stretch/>
                  </pic:blipFill>
                  <pic:spPr bwMode="auto">
                    <a:xfrm>
                      <a:off x="0" y="0"/>
                      <a:ext cx="5943600" cy="2560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A26070" w14:textId="468DC0B9" w:rsidR="0011206A" w:rsidRDefault="0011206A" w:rsidP="0011206A">
      <w:pPr>
        <w:pStyle w:val="Heading1"/>
        <w:tabs>
          <w:tab w:val="left" w:pos="2412"/>
        </w:tabs>
      </w:pPr>
      <w:r>
        <w:t>Conclusion</w:t>
      </w:r>
    </w:p>
    <w:p w14:paraId="70E5B71D" w14:textId="601CEB44" w:rsidR="00646F20" w:rsidRDefault="00646F20" w:rsidP="00646F20">
      <w:pPr>
        <w:spacing w:line="240" w:lineRule="auto"/>
        <w:ind w:left="720"/>
      </w:pPr>
      <w:r w:rsidRPr="00646F20">
        <w:rPr>
          <w:b/>
        </w:rPr>
        <w:t>Result</w:t>
      </w:r>
      <w:r>
        <w:t>:</w:t>
      </w:r>
    </w:p>
    <w:p w14:paraId="507A7588" w14:textId="57B6F79C" w:rsidR="00646F20" w:rsidRDefault="00646F20" w:rsidP="00646F20">
      <w:pPr>
        <w:spacing w:line="240" w:lineRule="auto"/>
        <w:ind w:left="720"/>
      </w:pPr>
      <w:r>
        <w:t>Created a final project “</w:t>
      </w:r>
      <w:proofErr w:type="spellStart"/>
      <w:r>
        <w:t>SaraResume</w:t>
      </w:r>
      <w:proofErr w:type="spellEnd"/>
      <w:r>
        <w:t xml:space="preserve">” which displays the job seeker professional skills and experience. The website is deployed and hosted in azure platform. </w:t>
      </w:r>
    </w:p>
    <w:p w14:paraId="6D2E4249" w14:textId="11A9E531" w:rsidR="00646F20" w:rsidRDefault="00646F20" w:rsidP="00646F20">
      <w:pPr>
        <w:spacing w:line="240" w:lineRule="auto"/>
        <w:ind w:left="720"/>
      </w:pPr>
      <w:r>
        <w:t>Creating the project helped in recollecting what we studied during the angular course. The project helped to learn about new technologies and methods. Gained knowledge in build and deployment in azure and little knowledge about node.js express server application.</w:t>
      </w:r>
    </w:p>
    <w:p w14:paraId="2D4DE05A" w14:textId="66B30782" w:rsidR="0011206A" w:rsidRDefault="00646F20" w:rsidP="00646F20">
      <w:pPr>
        <w:spacing w:line="240" w:lineRule="auto"/>
        <w:ind w:left="720"/>
      </w:pPr>
      <w:r>
        <w:rPr>
          <w:b/>
        </w:rPr>
        <w:t>F</w:t>
      </w:r>
      <w:r w:rsidR="0011206A" w:rsidRPr="0011206A">
        <w:rPr>
          <w:b/>
        </w:rPr>
        <w:t>eatures and shortcomings of the project</w:t>
      </w:r>
      <w:r>
        <w:t xml:space="preserve"> </w:t>
      </w:r>
    </w:p>
    <w:p w14:paraId="285FA13C" w14:textId="509C87D0" w:rsidR="0093482F" w:rsidRDefault="00646F20" w:rsidP="0093482F">
      <w:pPr>
        <w:spacing w:line="240" w:lineRule="auto"/>
        <w:ind w:left="720"/>
      </w:pPr>
      <w:r>
        <w:t>I would like to integrate a database to this project to store data of the about and portfolio page. So that I could able to create a</w:t>
      </w:r>
      <w:r w:rsidR="001D2943">
        <w:t>n</w:t>
      </w:r>
      <w:r>
        <w:t xml:space="preserve"> admin end and </w:t>
      </w:r>
      <w:r w:rsidR="001D2943">
        <w:t>modify</w:t>
      </w:r>
      <w:r>
        <w:t xml:space="preserve"> the data of </w:t>
      </w:r>
      <w:bookmarkStart w:id="0" w:name="_GoBack"/>
      <w:bookmarkEnd w:id="0"/>
      <w:r>
        <w:t xml:space="preserve">about/portfolio page. This helps me to easily update the content of the page instead of changing the code and deploying. </w:t>
      </w:r>
    </w:p>
    <w:p w14:paraId="6A7B3B55" w14:textId="7450108B" w:rsidR="0093482F" w:rsidRPr="0011206A" w:rsidRDefault="0093482F" w:rsidP="0093482F">
      <w:pPr>
        <w:spacing w:line="240" w:lineRule="auto"/>
        <w:ind w:left="720"/>
      </w:pPr>
      <w:r>
        <w:t>I tried to create a database with Json-</w:t>
      </w:r>
      <w:proofErr w:type="gramStart"/>
      <w:r>
        <w:t>server</w:t>
      </w:r>
      <w:proofErr w:type="gramEnd"/>
      <w:r>
        <w:t xml:space="preserve"> but I could not able create json-server in azure environment so happened to choose typescript file to store the data and retrieve through service.</w:t>
      </w:r>
    </w:p>
    <w:p w14:paraId="0AF7DBE4" w14:textId="25E7EEF1" w:rsidR="001F3998" w:rsidRPr="0011206A" w:rsidRDefault="001F3998" w:rsidP="00531E45">
      <w:pPr>
        <w:spacing w:line="240" w:lineRule="auto"/>
        <w:rPr>
          <w:b/>
        </w:rPr>
      </w:pPr>
      <w:r w:rsidRPr="0011206A">
        <w:rPr>
          <w:b/>
        </w:rPr>
        <w:t>References:</w:t>
      </w:r>
    </w:p>
    <w:p w14:paraId="60ECFD17" w14:textId="77FC9F12" w:rsidR="00531E45" w:rsidRPr="00320C25" w:rsidRDefault="00C771E3" w:rsidP="00531E45">
      <w:pPr>
        <w:spacing w:line="240" w:lineRule="auto"/>
        <w:rPr>
          <w:color w:val="4919E1"/>
        </w:rPr>
      </w:pPr>
      <w:hyperlink r:id="rId15" w:history="1">
        <w:r w:rsidR="00531E45" w:rsidRPr="00320C25">
          <w:rPr>
            <w:rStyle w:val="Hyperlink"/>
            <w:color w:val="4919E1"/>
          </w:rPr>
          <w:t>https://malcoded.com/posts/angular-backend-express</w:t>
        </w:r>
      </w:hyperlink>
    </w:p>
    <w:p w14:paraId="316F7930" w14:textId="51B8C122" w:rsidR="00531E45" w:rsidRPr="00320C25" w:rsidRDefault="00C771E3" w:rsidP="00531E45">
      <w:pPr>
        <w:spacing w:line="240" w:lineRule="auto"/>
        <w:rPr>
          <w:color w:val="4919E1"/>
        </w:rPr>
      </w:pPr>
      <w:hyperlink r:id="rId16" w:history="1">
        <w:r w:rsidR="00531E45" w:rsidRPr="00320C25">
          <w:rPr>
            <w:rStyle w:val="Hyperlink"/>
            <w:color w:val="4919E1"/>
          </w:rPr>
          <w:t>https://nodemailer.com/about/</w:t>
        </w:r>
      </w:hyperlink>
    </w:p>
    <w:p w14:paraId="6CBE1EF5" w14:textId="496D918A" w:rsidR="0084243F" w:rsidRPr="00320C25" w:rsidRDefault="00C771E3" w:rsidP="00531E45">
      <w:pPr>
        <w:spacing w:line="240" w:lineRule="auto"/>
        <w:rPr>
          <w:color w:val="4919E1"/>
        </w:rPr>
      </w:pPr>
      <w:hyperlink r:id="rId17" w:history="1">
        <w:r w:rsidR="0084243F" w:rsidRPr="00320C25">
          <w:rPr>
            <w:rStyle w:val="Hyperlink"/>
            <w:color w:val="4919E1"/>
          </w:rPr>
          <w:t>https://puppet.com/docs/pipelines-for-apps/team/application-nodejs.html</w:t>
        </w:r>
      </w:hyperlink>
    </w:p>
    <w:p w14:paraId="5FA25382" w14:textId="0011F9E1" w:rsidR="0084243F" w:rsidRPr="00320C25" w:rsidRDefault="00C771E3" w:rsidP="00531E45">
      <w:pPr>
        <w:spacing w:line="240" w:lineRule="auto"/>
        <w:rPr>
          <w:color w:val="4919E1"/>
        </w:rPr>
      </w:pPr>
      <w:hyperlink r:id="rId18" w:history="1">
        <w:r w:rsidR="006007C4" w:rsidRPr="00320C25">
          <w:rPr>
            <w:rStyle w:val="Hyperlink"/>
            <w:color w:val="4919E1"/>
          </w:rPr>
          <w:t>https://developer.mozilla.org/en-US/docs/Learn/Server-side/Express_Nodejs/deployment</w:t>
        </w:r>
      </w:hyperlink>
    </w:p>
    <w:p w14:paraId="4F391B7E" w14:textId="0A0C9843" w:rsidR="00A202BC" w:rsidRPr="00320C25" w:rsidRDefault="00C771E3" w:rsidP="00EC0DC6">
      <w:pPr>
        <w:spacing w:line="240" w:lineRule="auto"/>
        <w:rPr>
          <w:color w:val="4919E1"/>
        </w:rPr>
      </w:pPr>
      <w:hyperlink r:id="rId19" w:history="1">
        <w:r w:rsidR="003B4EA8" w:rsidRPr="00320C25">
          <w:rPr>
            <w:rStyle w:val="Hyperlink"/>
            <w:color w:val="4919E1"/>
          </w:rPr>
          <w:t>https://expressjs.com/en/advanced/best-practice-performance.html</w:t>
        </w:r>
      </w:hyperlink>
    </w:p>
    <w:p w14:paraId="779AA108" w14:textId="31CD97A6" w:rsidR="00344FEF" w:rsidRPr="00344FEF" w:rsidRDefault="001C147A" w:rsidP="00344FEF">
      <w:r>
        <w:t xml:space="preserve"> </w:t>
      </w:r>
    </w:p>
    <w:sectPr w:rsidR="00344FEF" w:rsidRPr="00344FEF" w:rsidSect="00855982">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30EC2" w14:textId="77777777" w:rsidR="00C771E3" w:rsidRDefault="00C771E3" w:rsidP="00855982">
      <w:pPr>
        <w:spacing w:after="0" w:line="240" w:lineRule="auto"/>
      </w:pPr>
      <w:r>
        <w:separator/>
      </w:r>
    </w:p>
  </w:endnote>
  <w:endnote w:type="continuationSeparator" w:id="0">
    <w:p w14:paraId="439CE1E8" w14:textId="77777777" w:rsidR="00C771E3" w:rsidRDefault="00C771E3"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50CBC9B0" w14:textId="77777777" w:rsidR="002F6923" w:rsidRDefault="002F692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EC2F5" w14:textId="77777777" w:rsidR="00C771E3" w:rsidRDefault="00C771E3" w:rsidP="00855982">
      <w:pPr>
        <w:spacing w:after="0" w:line="240" w:lineRule="auto"/>
      </w:pPr>
      <w:r>
        <w:separator/>
      </w:r>
    </w:p>
  </w:footnote>
  <w:footnote w:type="continuationSeparator" w:id="0">
    <w:p w14:paraId="56FCBF84" w14:textId="77777777" w:rsidR="00C771E3" w:rsidRDefault="00C771E3"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120307"/>
    <w:multiLevelType w:val="hybridMultilevel"/>
    <w:tmpl w:val="AB3E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AD22CE"/>
    <w:multiLevelType w:val="hybridMultilevel"/>
    <w:tmpl w:val="019616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5F17C26"/>
    <w:multiLevelType w:val="hybridMultilevel"/>
    <w:tmpl w:val="1A56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B3C2B"/>
    <w:multiLevelType w:val="multilevel"/>
    <w:tmpl w:val="D5C8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092715"/>
    <w:multiLevelType w:val="hybridMultilevel"/>
    <w:tmpl w:val="D1CE565E"/>
    <w:lvl w:ilvl="0" w:tplc="88E2F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2D94BF8"/>
    <w:multiLevelType w:val="hybridMultilevel"/>
    <w:tmpl w:val="75106F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4937320"/>
    <w:multiLevelType w:val="hybridMultilevel"/>
    <w:tmpl w:val="D97C0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AB77519"/>
    <w:multiLevelType w:val="hybridMultilevel"/>
    <w:tmpl w:val="46E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0F5933"/>
    <w:multiLevelType w:val="hybridMultilevel"/>
    <w:tmpl w:val="7F80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0"/>
  </w:num>
  <w:num w:numId="14">
    <w:abstractNumId w:val="24"/>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7"/>
  </w:num>
  <w:num w:numId="29">
    <w:abstractNumId w:val="21"/>
  </w:num>
  <w:num w:numId="30">
    <w:abstractNumId w:val="26"/>
  </w:num>
  <w:num w:numId="31">
    <w:abstractNumId w:val="14"/>
  </w:num>
  <w:num w:numId="32">
    <w:abstractNumId w:val="15"/>
  </w:num>
  <w:num w:numId="33">
    <w:abstractNumId w:val="18"/>
  </w:num>
  <w:num w:numId="34">
    <w:abstractNumId w:val="23"/>
  </w:num>
  <w:num w:numId="35">
    <w:abstractNumId w:val="25"/>
  </w:num>
  <w:num w:numId="36">
    <w:abstractNumId w:val="20"/>
  </w:num>
  <w:num w:numId="37">
    <w:abstractNumId w:val="22"/>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808"/>
    <w:rsid w:val="000D7801"/>
    <w:rsid w:val="0011206A"/>
    <w:rsid w:val="00123B49"/>
    <w:rsid w:val="001A1D5D"/>
    <w:rsid w:val="001C147A"/>
    <w:rsid w:val="001D2943"/>
    <w:rsid w:val="001D4362"/>
    <w:rsid w:val="001F3998"/>
    <w:rsid w:val="002F6923"/>
    <w:rsid w:val="00320C25"/>
    <w:rsid w:val="00344FEF"/>
    <w:rsid w:val="003B4EA8"/>
    <w:rsid w:val="005105E8"/>
    <w:rsid w:val="00531E45"/>
    <w:rsid w:val="005B680D"/>
    <w:rsid w:val="006007C4"/>
    <w:rsid w:val="006116CD"/>
    <w:rsid w:val="00633808"/>
    <w:rsid w:val="00646F20"/>
    <w:rsid w:val="0070345B"/>
    <w:rsid w:val="007833A7"/>
    <w:rsid w:val="007F11F4"/>
    <w:rsid w:val="0084243F"/>
    <w:rsid w:val="00855982"/>
    <w:rsid w:val="0093482F"/>
    <w:rsid w:val="00940323"/>
    <w:rsid w:val="00972FC4"/>
    <w:rsid w:val="00984179"/>
    <w:rsid w:val="00A05BC6"/>
    <w:rsid w:val="00A10484"/>
    <w:rsid w:val="00A202BC"/>
    <w:rsid w:val="00A33657"/>
    <w:rsid w:val="00A96DB9"/>
    <w:rsid w:val="00AB2C01"/>
    <w:rsid w:val="00AE63CD"/>
    <w:rsid w:val="00BC0C9B"/>
    <w:rsid w:val="00C53731"/>
    <w:rsid w:val="00C771E3"/>
    <w:rsid w:val="00D47AF0"/>
    <w:rsid w:val="00E53BD4"/>
    <w:rsid w:val="00E64E1E"/>
    <w:rsid w:val="00EA46AD"/>
    <w:rsid w:val="00EC0DC6"/>
    <w:rsid w:val="00F278F5"/>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9ACC1"/>
  <w15:chartTrackingRefBased/>
  <w15:docId w15:val="{A1AEAED5-EE46-403E-9A1D-19FA2E5B7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1C147A"/>
    <w:pPr>
      <w:ind w:left="720"/>
      <w:contextualSpacing/>
    </w:pPr>
  </w:style>
  <w:style w:type="character" w:styleId="UnresolvedMention">
    <w:name w:val="Unresolved Mention"/>
    <w:basedOn w:val="DefaultParagraphFont"/>
    <w:uiPriority w:val="99"/>
    <w:semiHidden/>
    <w:unhideWhenUsed/>
    <w:rsid w:val="00531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780967">
      <w:bodyDiv w:val="1"/>
      <w:marLeft w:val="0"/>
      <w:marRight w:val="0"/>
      <w:marTop w:val="0"/>
      <w:marBottom w:val="0"/>
      <w:divBdr>
        <w:top w:val="none" w:sz="0" w:space="0" w:color="auto"/>
        <w:left w:val="none" w:sz="0" w:space="0" w:color="auto"/>
        <w:bottom w:val="none" w:sz="0" w:space="0" w:color="auto"/>
        <w:right w:val="none" w:sz="0" w:space="0" w:color="auto"/>
      </w:divBdr>
      <w:divsChild>
        <w:div w:id="201670027">
          <w:marLeft w:val="0"/>
          <w:marRight w:val="0"/>
          <w:marTop w:val="0"/>
          <w:marBottom w:val="0"/>
          <w:divBdr>
            <w:top w:val="none" w:sz="0" w:space="0" w:color="auto"/>
            <w:left w:val="none" w:sz="0" w:space="0" w:color="auto"/>
            <w:bottom w:val="none" w:sz="0" w:space="0" w:color="auto"/>
            <w:right w:val="none" w:sz="0" w:space="0" w:color="auto"/>
          </w:divBdr>
          <w:divsChild>
            <w:div w:id="6455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4156">
      <w:bodyDiv w:val="1"/>
      <w:marLeft w:val="0"/>
      <w:marRight w:val="0"/>
      <w:marTop w:val="0"/>
      <w:marBottom w:val="0"/>
      <w:divBdr>
        <w:top w:val="none" w:sz="0" w:space="0" w:color="auto"/>
        <w:left w:val="none" w:sz="0" w:space="0" w:color="auto"/>
        <w:bottom w:val="none" w:sz="0" w:space="0" w:color="auto"/>
        <w:right w:val="none" w:sz="0" w:space="0" w:color="auto"/>
      </w:divBdr>
      <w:divsChild>
        <w:div w:id="1152409484">
          <w:marLeft w:val="0"/>
          <w:marRight w:val="0"/>
          <w:marTop w:val="0"/>
          <w:marBottom w:val="0"/>
          <w:divBdr>
            <w:top w:val="none" w:sz="0" w:space="0" w:color="auto"/>
            <w:left w:val="none" w:sz="0" w:space="0" w:color="auto"/>
            <w:bottom w:val="none" w:sz="0" w:space="0" w:color="auto"/>
            <w:right w:val="none" w:sz="0" w:space="0" w:color="auto"/>
          </w:divBdr>
          <w:divsChild>
            <w:div w:id="2534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9741">
      <w:bodyDiv w:val="1"/>
      <w:marLeft w:val="0"/>
      <w:marRight w:val="0"/>
      <w:marTop w:val="0"/>
      <w:marBottom w:val="0"/>
      <w:divBdr>
        <w:top w:val="none" w:sz="0" w:space="0" w:color="auto"/>
        <w:left w:val="none" w:sz="0" w:space="0" w:color="auto"/>
        <w:bottom w:val="none" w:sz="0" w:space="0" w:color="auto"/>
        <w:right w:val="none" w:sz="0" w:space="0" w:color="auto"/>
      </w:divBdr>
    </w:div>
    <w:div w:id="823623099">
      <w:bodyDiv w:val="1"/>
      <w:marLeft w:val="0"/>
      <w:marRight w:val="0"/>
      <w:marTop w:val="0"/>
      <w:marBottom w:val="0"/>
      <w:divBdr>
        <w:top w:val="none" w:sz="0" w:space="0" w:color="auto"/>
        <w:left w:val="none" w:sz="0" w:space="0" w:color="auto"/>
        <w:bottom w:val="none" w:sz="0" w:space="0" w:color="auto"/>
        <w:right w:val="none" w:sz="0" w:space="0" w:color="auto"/>
      </w:divBdr>
      <w:divsChild>
        <w:div w:id="1256790039">
          <w:marLeft w:val="0"/>
          <w:marRight w:val="0"/>
          <w:marTop w:val="0"/>
          <w:marBottom w:val="0"/>
          <w:divBdr>
            <w:top w:val="none" w:sz="0" w:space="0" w:color="auto"/>
            <w:left w:val="none" w:sz="0" w:space="0" w:color="auto"/>
            <w:bottom w:val="none" w:sz="0" w:space="0" w:color="auto"/>
            <w:right w:val="none" w:sz="0" w:space="0" w:color="auto"/>
          </w:divBdr>
          <w:divsChild>
            <w:div w:id="2761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4293">
          <w:marLeft w:val="0"/>
          <w:marRight w:val="0"/>
          <w:marTop w:val="0"/>
          <w:marBottom w:val="0"/>
          <w:divBdr>
            <w:top w:val="none" w:sz="0" w:space="0" w:color="auto"/>
            <w:left w:val="none" w:sz="0" w:space="0" w:color="auto"/>
            <w:bottom w:val="none" w:sz="0" w:space="0" w:color="auto"/>
            <w:right w:val="none" w:sz="0" w:space="0" w:color="auto"/>
          </w:divBdr>
          <w:divsChild>
            <w:div w:id="18289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4701">
      <w:bodyDiv w:val="1"/>
      <w:marLeft w:val="0"/>
      <w:marRight w:val="0"/>
      <w:marTop w:val="0"/>
      <w:marBottom w:val="0"/>
      <w:divBdr>
        <w:top w:val="none" w:sz="0" w:space="0" w:color="auto"/>
        <w:left w:val="none" w:sz="0" w:space="0" w:color="auto"/>
        <w:bottom w:val="none" w:sz="0" w:space="0" w:color="auto"/>
        <w:right w:val="none" w:sz="0" w:space="0" w:color="auto"/>
      </w:divBdr>
    </w:div>
    <w:div w:id="1883710743">
      <w:bodyDiv w:val="1"/>
      <w:marLeft w:val="0"/>
      <w:marRight w:val="0"/>
      <w:marTop w:val="0"/>
      <w:marBottom w:val="0"/>
      <w:divBdr>
        <w:top w:val="none" w:sz="0" w:space="0" w:color="auto"/>
        <w:left w:val="none" w:sz="0" w:space="0" w:color="auto"/>
        <w:bottom w:val="none" w:sz="0" w:space="0" w:color="auto"/>
        <w:right w:val="none" w:sz="0" w:space="0" w:color="auto"/>
      </w:divBdr>
    </w:div>
    <w:div w:id="1950432192">
      <w:bodyDiv w:val="1"/>
      <w:marLeft w:val="0"/>
      <w:marRight w:val="0"/>
      <w:marTop w:val="0"/>
      <w:marBottom w:val="0"/>
      <w:divBdr>
        <w:top w:val="none" w:sz="0" w:space="0" w:color="auto"/>
        <w:left w:val="none" w:sz="0" w:space="0" w:color="auto"/>
        <w:bottom w:val="none" w:sz="0" w:space="0" w:color="auto"/>
        <w:right w:val="none" w:sz="0" w:space="0" w:color="auto"/>
      </w:divBdr>
      <w:divsChild>
        <w:div w:id="895556286">
          <w:marLeft w:val="0"/>
          <w:marRight w:val="0"/>
          <w:marTop w:val="0"/>
          <w:marBottom w:val="0"/>
          <w:divBdr>
            <w:top w:val="none" w:sz="0" w:space="0" w:color="auto"/>
            <w:left w:val="none" w:sz="0" w:space="0" w:color="auto"/>
            <w:bottom w:val="none" w:sz="0" w:space="0" w:color="auto"/>
            <w:right w:val="none" w:sz="0" w:space="0" w:color="auto"/>
          </w:divBdr>
          <w:divsChild>
            <w:div w:id="16824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developer.mozilla.org/en-US/docs/Learn/Server-side/Express_Nodejs/deployment"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puppet.com/docs/pipelines-for-apps/team/application-nodejs.html" TargetMode="External"/><Relationship Id="rId2" Type="http://schemas.openxmlformats.org/officeDocument/2006/relationships/customXml" Target="../customXml/item2.xml"/><Relationship Id="rId16" Type="http://schemas.openxmlformats.org/officeDocument/2006/relationships/hyperlink" Target="https://nodemailer.com/abou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yperlink" Target="https://malcoded.com/posts/angular-backend-express" TargetMode="External"/><Relationship Id="rId10" Type="http://schemas.openxmlformats.org/officeDocument/2006/relationships/hyperlink" Target="https://sararesume.azurewebsites.net/about" TargetMode="External"/><Relationship Id="rId19" Type="http://schemas.openxmlformats.org/officeDocument/2006/relationships/hyperlink" Target="https://expressjs.com/en/advanced/best-practice-performance.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k\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4469</TotalTime>
  <Pages>4</Pages>
  <Words>773</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sarak</dc:creator>
  <cp:lastModifiedBy> </cp:lastModifiedBy>
  <cp:revision>26</cp:revision>
  <dcterms:created xsi:type="dcterms:W3CDTF">2019-01-06T20:37:00Z</dcterms:created>
  <dcterms:modified xsi:type="dcterms:W3CDTF">2019-01-13T00:05:00Z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